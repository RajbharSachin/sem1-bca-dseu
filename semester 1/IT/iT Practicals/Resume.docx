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Tr="001B2ABD">
        <w:trPr>
          <w:trHeight w:val="4410"/>
        </w:trPr>
        <w:tc>
          <w:tcPr>
            <w:tcW w:w="3600" w:type="dxa"/>
            <w:vAlign w:val="bottom"/>
          </w:tcPr>
          <w:p w:rsidR="001B2ABD" w:rsidRDefault="00C44C12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332A56E3" wp14:editId="7A54066C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469900</wp:posOffset>
                  </wp:positionV>
                  <wp:extent cx="2042795" cy="2113280"/>
                  <wp:effectExtent l="76200" t="76200" r="71755" b="99187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.jpe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73" r="-437" b="25141"/>
                          <a:stretch/>
                        </pic:blipFill>
                        <pic:spPr bwMode="auto">
                          <a:xfrm>
                            <a:off x="0" y="0"/>
                            <a:ext cx="2042795" cy="2113280"/>
                          </a:xfrm>
                          <a:prstGeom prst="ellipse">
                            <a:avLst/>
                          </a:prstGeom>
                          <a:ln w="63500" cap="rnd" cmpd="sng" algn="ctr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:rsidR="001B2ABD" w:rsidRDefault="00C44C12" w:rsidP="001B2ABD">
            <w:pPr>
              <w:pStyle w:val="Title"/>
            </w:pPr>
            <w:r>
              <w:t>Sachin rajbhar</w:t>
            </w:r>
          </w:p>
          <w:p w:rsidR="001B2ABD" w:rsidRDefault="00C44C12" w:rsidP="00C44C12">
            <w:pPr>
              <w:pStyle w:val="Subtitle"/>
            </w:pPr>
            <w:r>
              <w:rPr>
                <w:spacing w:val="0"/>
                <w:w w:val="100"/>
              </w:rPr>
              <w:t>Problem Solver, Mentor</w:t>
            </w:r>
          </w:p>
        </w:tc>
        <w:bookmarkStart w:id="0" w:name="_GoBack"/>
        <w:bookmarkEnd w:id="0"/>
      </w:tr>
      <w:tr w:rsidR="001B2ABD" w:rsidTr="001B2ABD">
        <w:tc>
          <w:tcPr>
            <w:tcW w:w="3600" w:type="dxa"/>
          </w:tcPr>
          <w:sdt>
            <w:sdtPr>
              <w:id w:val="-1711873194"/>
              <w:placeholder>
                <w:docPart w:val="24F42ADE7D8141E1A50F15E07B527B03"/>
              </w:placeholder>
              <w:temporary/>
              <w:showingPlcHdr/>
              <w15:appearance w15:val="hidden"/>
            </w:sdtPr>
            <w:sdtEndPr/>
            <w:sdtContent>
              <w:p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:rsidR="00036450" w:rsidRDefault="00F03F8F" w:rsidP="00F03F8F">
            <w:r>
              <w:t>YouTuber</w:t>
            </w:r>
          </w:p>
          <w:p w:rsidR="00F03F8F" w:rsidRDefault="00F03F8F" w:rsidP="00F03F8F">
            <w:r>
              <w:t>Investor</w:t>
            </w:r>
          </w:p>
          <w:p w:rsidR="00F03F8F" w:rsidRDefault="00F03F8F" w:rsidP="00F03F8F">
            <w:r>
              <w:t>BCA</w:t>
            </w:r>
            <w:r w:rsidR="00993393">
              <w:t xml:space="preserve"> 1</w:t>
            </w:r>
            <w:r w:rsidR="00993393" w:rsidRPr="00993393">
              <w:rPr>
                <w:vertAlign w:val="superscript"/>
              </w:rPr>
              <w:t>st</w:t>
            </w:r>
            <w:r w:rsidR="00993393">
              <w:t xml:space="preserve"> </w:t>
            </w:r>
            <w:proofErr w:type="spellStart"/>
            <w:r w:rsidR="00993393">
              <w:t>sem</w:t>
            </w:r>
            <w:proofErr w:type="spellEnd"/>
            <w:r>
              <w:t xml:space="preserve"> Student</w:t>
            </w:r>
          </w:p>
          <w:p w:rsidR="00036450" w:rsidRDefault="00036450" w:rsidP="00036450"/>
          <w:sdt>
            <w:sdtPr>
              <w:id w:val="-1954003311"/>
              <w:placeholder>
                <w:docPart w:val="F2544BF942904183AAD1E983C6498F6D"/>
              </w:placeholder>
              <w:temporary/>
              <w:showingPlcHdr/>
              <w15:appearance w15:val="hidden"/>
            </w:sdtPr>
            <w:sdtEndPr/>
            <w:sdtContent>
              <w:p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171F27D1190744C89BC006948D7B85BE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PHONE:</w:t>
                </w:r>
              </w:p>
            </w:sdtContent>
          </w:sdt>
          <w:p w:rsidR="004D3011" w:rsidRDefault="00553880" w:rsidP="004D3011">
            <w:r>
              <w:t>+91 8285895280</w:t>
            </w:r>
          </w:p>
          <w:p w:rsidR="004D3011" w:rsidRPr="004D3011" w:rsidRDefault="004D3011" w:rsidP="004D3011"/>
          <w:sdt>
            <w:sdtPr>
              <w:id w:val="67859272"/>
              <w:placeholder>
                <w:docPart w:val="2494B3B21AAB4B1084772AEBBA1C130A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WEBSITE:</w:t>
                </w:r>
              </w:p>
            </w:sdtContent>
          </w:sdt>
          <w:p w:rsidR="004D3011" w:rsidRDefault="00553880" w:rsidP="004D3011">
            <w:r>
              <w:t>webidias.com</w:t>
            </w:r>
          </w:p>
          <w:p w:rsidR="004D3011" w:rsidRDefault="004D3011" w:rsidP="004D3011"/>
          <w:sdt>
            <w:sdtPr>
              <w:id w:val="-240260293"/>
              <w:placeholder>
                <w:docPart w:val="F465A217A6A14BBFBB2EF0AC2E035497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EMAIL:</w:t>
                </w:r>
              </w:p>
            </w:sdtContent>
          </w:sdt>
          <w:p w:rsidR="00036450" w:rsidRPr="00E4381A" w:rsidRDefault="00553880" w:rsidP="004D3011">
            <w:pPr>
              <w:rPr>
                <w:rStyle w:val="Hyperlink"/>
              </w:rPr>
            </w:pPr>
            <w:r>
              <w:t>officialsachinrajbhar@gmail.com</w:t>
            </w:r>
          </w:p>
          <w:sdt>
            <w:sdtPr>
              <w:id w:val="-1444214663"/>
              <w:placeholder>
                <w:docPart w:val="C1CA35E2366B4DE48B7B128A1EEC5B3C"/>
              </w:placeholder>
              <w:temporary/>
              <w:showingPlcHdr/>
              <w15:appearance w15:val="hidden"/>
            </w:sdtPr>
            <w:sdtEndPr/>
            <w:sdtContent>
              <w:p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:rsidR="004D3011" w:rsidRDefault="00F03F8F" w:rsidP="004D3011">
            <w:r>
              <w:t>Electronics</w:t>
            </w:r>
          </w:p>
          <w:p w:rsidR="004D3011" w:rsidRDefault="00F03F8F" w:rsidP="004D3011">
            <w:r>
              <w:t>Football</w:t>
            </w:r>
          </w:p>
          <w:p w:rsidR="004D3011" w:rsidRDefault="00F03F8F" w:rsidP="004D3011">
            <w:r>
              <w:t xml:space="preserve">Manufacturing </w:t>
            </w:r>
          </w:p>
          <w:p w:rsidR="004D3011" w:rsidRPr="004D3011" w:rsidRDefault="004D3011" w:rsidP="00F03F8F"/>
        </w:tc>
        <w:tc>
          <w:tcPr>
            <w:tcW w:w="720" w:type="dxa"/>
          </w:tcPr>
          <w:p w:rsidR="001B2ABD" w:rsidRDefault="008B1EAD" w:rsidP="000C45FF">
            <w:pPr>
              <w:tabs>
                <w:tab w:val="left" w:pos="990"/>
              </w:tabs>
            </w:pPr>
            <w:r w:rsidRPr="0076058A">
              <w:rPr>
                <w:noProof/>
                <w:color w:val="FFFFFF" w:themeColor="background1"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0517DA40" wp14:editId="7F1C7FDF">
                      <wp:simplePos x="0" y="0"/>
                      <wp:positionH relativeFrom="column">
                        <wp:posOffset>-473075</wp:posOffset>
                      </wp:positionH>
                      <wp:positionV relativeFrom="paragraph">
                        <wp:posOffset>3412490</wp:posOffset>
                      </wp:positionV>
                      <wp:extent cx="1495425" cy="1200150"/>
                      <wp:effectExtent l="0" t="0" r="28575" b="1905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1200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6058A" w:rsidRPr="00096433" w:rsidRDefault="0076058A" w:rsidP="00096433">
                                  <w:pPr>
                                    <w:spacing w:line="276" w:lineRule="auto"/>
                                    <w:rPr>
                                      <w:sz w:val="22"/>
                                    </w:rPr>
                                  </w:pPr>
                                  <w:r w:rsidRPr="00096433">
                                    <w:rPr>
                                      <w:sz w:val="22"/>
                                    </w:rPr>
                                    <w:t xml:space="preserve">Skill #1 </w:t>
                                  </w:r>
                                  <w:proofErr w:type="spellStart"/>
                                  <w:r w:rsidR="00C64C09" w:rsidRPr="00096433">
                                    <w:rPr>
                                      <w:sz w:val="22"/>
                                    </w:rPr>
                                    <w:t>Ms</w:t>
                                  </w:r>
                                  <w:r w:rsidRPr="00096433">
                                    <w:rPr>
                                      <w:sz w:val="22"/>
                                    </w:rPr>
                                    <w:t>Word</w:t>
                                  </w:r>
                                  <w:proofErr w:type="spellEnd"/>
                                </w:p>
                                <w:p w:rsidR="0076058A" w:rsidRPr="00096433" w:rsidRDefault="0076058A" w:rsidP="00096433">
                                  <w:pPr>
                                    <w:spacing w:line="276" w:lineRule="auto"/>
                                    <w:rPr>
                                      <w:sz w:val="22"/>
                                    </w:rPr>
                                  </w:pPr>
                                  <w:r w:rsidRPr="00096433">
                                    <w:rPr>
                                      <w:sz w:val="22"/>
                                    </w:rPr>
                                    <w:t xml:space="preserve">Skill #2 </w:t>
                                  </w:r>
                                  <w:proofErr w:type="spellStart"/>
                                  <w:r w:rsidRPr="00096433">
                                    <w:rPr>
                                      <w:sz w:val="22"/>
                                    </w:rPr>
                                    <w:t>Ms</w:t>
                                  </w:r>
                                  <w:proofErr w:type="spellEnd"/>
                                  <w:r w:rsidRPr="00096433">
                                    <w:rPr>
                                      <w:sz w:val="22"/>
                                    </w:rPr>
                                    <w:t xml:space="preserve"> excel</w:t>
                                  </w:r>
                                </w:p>
                                <w:p w:rsidR="00E5023E" w:rsidRPr="00096433" w:rsidRDefault="00E5023E" w:rsidP="00096433">
                                  <w:pPr>
                                    <w:spacing w:line="276" w:lineRule="auto"/>
                                    <w:rPr>
                                      <w:sz w:val="22"/>
                                    </w:rPr>
                                  </w:pPr>
                                  <w:r w:rsidRPr="00096433">
                                    <w:rPr>
                                      <w:sz w:val="22"/>
                                    </w:rPr>
                                    <w:t>Skill #4 Web Dev</w:t>
                                  </w:r>
                                </w:p>
                                <w:p w:rsidR="0076058A" w:rsidRPr="00096433" w:rsidRDefault="0076058A" w:rsidP="00096433">
                                  <w:pPr>
                                    <w:spacing w:line="276" w:lineRule="auto"/>
                                    <w:rPr>
                                      <w:sz w:val="22"/>
                                    </w:rPr>
                                  </w:pPr>
                                  <w:r w:rsidRPr="00096433">
                                    <w:rPr>
                                      <w:sz w:val="22"/>
                                    </w:rPr>
                                    <w:t xml:space="preserve">Skill </w:t>
                                  </w:r>
                                  <w:r w:rsidR="00E5023E" w:rsidRPr="00096433">
                                    <w:rPr>
                                      <w:sz w:val="22"/>
                                    </w:rPr>
                                    <w:t>#5</w:t>
                                  </w:r>
                                  <w:r w:rsidRPr="00096433">
                                    <w:rPr>
                                      <w:sz w:val="22"/>
                                    </w:rPr>
                                    <w:t xml:space="preserve"> C language</w:t>
                                  </w:r>
                                </w:p>
                                <w:p w:rsidR="00E5023E" w:rsidRPr="00096433" w:rsidRDefault="00E5023E" w:rsidP="00096433">
                                  <w:pPr>
                                    <w:spacing w:line="276" w:lineRule="auto"/>
                                    <w:rPr>
                                      <w:sz w:val="22"/>
                                    </w:rPr>
                                  </w:pPr>
                                  <w:r w:rsidRPr="00096433">
                                    <w:rPr>
                                      <w:sz w:val="22"/>
                                    </w:rPr>
                                    <w:t>Skill #6 App Dev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17DA4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37.25pt;margin-top:268.7pt;width:117.75pt;height:9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">
                      <v:textbox>
                        <w:txbxContent>
                          <w:p w:rsidR="0076058A" w:rsidRPr="00096433" w:rsidRDefault="0076058A" w:rsidP="00096433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  <w:r w:rsidRPr="00096433">
                              <w:rPr>
                                <w:sz w:val="22"/>
                              </w:rPr>
                              <w:t xml:space="preserve">Skill #1 </w:t>
                            </w:r>
                            <w:proofErr w:type="spellStart"/>
                            <w:r w:rsidR="00C64C09" w:rsidRPr="00096433">
                              <w:rPr>
                                <w:sz w:val="22"/>
                              </w:rPr>
                              <w:t>Ms</w:t>
                            </w:r>
                            <w:r w:rsidRPr="00096433">
                              <w:rPr>
                                <w:sz w:val="22"/>
                              </w:rPr>
                              <w:t>Word</w:t>
                            </w:r>
                            <w:proofErr w:type="spellEnd"/>
                          </w:p>
                          <w:p w:rsidR="0076058A" w:rsidRPr="00096433" w:rsidRDefault="0076058A" w:rsidP="00096433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  <w:r w:rsidRPr="00096433">
                              <w:rPr>
                                <w:sz w:val="22"/>
                              </w:rPr>
                              <w:t xml:space="preserve">Skill #2 </w:t>
                            </w:r>
                            <w:proofErr w:type="spellStart"/>
                            <w:r w:rsidRPr="00096433">
                              <w:rPr>
                                <w:sz w:val="22"/>
                              </w:rPr>
                              <w:t>Ms</w:t>
                            </w:r>
                            <w:proofErr w:type="spellEnd"/>
                            <w:r w:rsidRPr="00096433">
                              <w:rPr>
                                <w:sz w:val="22"/>
                              </w:rPr>
                              <w:t xml:space="preserve"> excel</w:t>
                            </w:r>
                          </w:p>
                          <w:p w:rsidR="00E5023E" w:rsidRPr="00096433" w:rsidRDefault="00E5023E" w:rsidP="00096433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  <w:r w:rsidRPr="00096433">
                              <w:rPr>
                                <w:sz w:val="22"/>
                              </w:rPr>
                              <w:t>Skill #4 Web Dev</w:t>
                            </w:r>
                          </w:p>
                          <w:p w:rsidR="0076058A" w:rsidRPr="00096433" w:rsidRDefault="0076058A" w:rsidP="00096433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  <w:r w:rsidRPr="00096433">
                              <w:rPr>
                                <w:sz w:val="22"/>
                              </w:rPr>
                              <w:t xml:space="preserve">Skill </w:t>
                            </w:r>
                            <w:r w:rsidR="00E5023E" w:rsidRPr="00096433">
                              <w:rPr>
                                <w:sz w:val="22"/>
                              </w:rPr>
                              <w:t>#5</w:t>
                            </w:r>
                            <w:r w:rsidRPr="00096433">
                              <w:rPr>
                                <w:sz w:val="22"/>
                              </w:rPr>
                              <w:t xml:space="preserve"> C language</w:t>
                            </w:r>
                          </w:p>
                          <w:p w:rsidR="00E5023E" w:rsidRPr="00096433" w:rsidRDefault="00E5023E" w:rsidP="00096433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  <w:r w:rsidRPr="00096433">
                              <w:rPr>
                                <w:sz w:val="22"/>
                              </w:rPr>
                              <w:t>Skill #6 App Dev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98088336F99744A8AA23423CF2914B5E"/>
              </w:placeholder>
              <w:temporary/>
              <w:showingPlcHdr/>
              <w15:appearance w15:val="hidden"/>
            </w:sdtPr>
            <w:sdtEndPr/>
            <w:sdtContent>
              <w:p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:rsidR="00036450" w:rsidRPr="00036450" w:rsidRDefault="00F03F8F" w:rsidP="00B359E4">
            <w:pPr>
              <w:pStyle w:val="Heading4"/>
            </w:pPr>
            <w:r>
              <w:t xml:space="preserve">DSEU </w:t>
            </w:r>
            <w:proofErr w:type="spellStart"/>
            <w:r>
              <w:t>Dwarka</w:t>
            </w:r>
            <w:proofErr w:type="spellEnd"/>
            <w:r>
              <w:t xml:space="preserve"> Sec-9</w:t>
            </w:r>
          </w:p>
          <w:p w:rsidR="00036450" w:rsidRPr="00B359E4" w:rsidRDefault="00F005FC" w:rsidP="00B359E4">
            <w:pPr>
              <w:pStyle w:val="Date"/>
            </w:pPr>
            <w:r>
              <w:t>2021</w:t>
            </w:r>
            <w:r w:rsidR="00036450" w:rsidRPr="00B359E4">
              <w:t xml:space="preserve"> - </w:t>
            </w:r>
            <w:r>
              <w:t>2024</w:t>
            </w:r>
          </w:p>
          <w:p w:rsidR="00036450" w:rsidRDefault="004F68ED" w:rsidP="00036450">
            <w:r>
              <w:t xml:space="preserve">I am currently pursuing BCA from </w:t>
            </w:r>
            <w:proofErr w:type="spellStart"/>
            <w:r>
              <w:t>Dseu</w:t>
            </w:r>
            <w:proofErr w:type="spellEnd"/>
            <w:r>
              <w:t xml:space="preserve"> </w:t>
            </w:r>
            <w:proofErr w:type="spellStart"/>
            <w:r>
              <w:t>Dwarka</w:t>
            </w:r>
            <w:proofErr w:type="spellEnd"/>
            <w:r w:rsidR="00363F16">
              <w:t xml:space="preserve"> Sector-9</w:t>
            </w:r>
          </w:p>
          <w:p w:rsidR="00363F16" w:rsidRDefault="00363F16" w:rsidP="00036450"/>
          <w:p w:rsidR="00036450" w:rsidRPr="00B359E4" w:rsidRDefault="00F03F8F" w:rsidP="00B359E4">
            <w:pPr>
              <w:pStyle w:val="Heading4"/>
            </w:pPr>
            <w:proofErr w:type="spellStart"/>
            <w:r>
              <w:t>Jinvani</w:t>
            </w:r>
            <w:proofErr w:type="spellEnd"/>
            <w:r>
              <w:t xml:space="preserve"> Bharti Public School</w:t>
            </w:r>
          </w:p>
          <w:p w:rsidR="00036450" w:rsidRPr="00B359E4" w:rsidRDefault="001B2FB9" w:rsidP="00B359E4">
            <w:pPr>
              <w:pStyle w:val="Date"/>
            </w:pPr>
            <w:r>
              <w:t>2016</w:t>
            </w:r>
            <w:r w:rsidR="00036450" w:rsidRPr="00B359E4">
              <w:t xml:space="preserve"> - </w:t>
            </w:r>
            <w:r>
              <w:t>2020</w:t>
            </w:r>
          </w:p>
          <w:p w:rsidR="00036450" w:rsidRDefault="000037A2" w:rsidP="00036450">
            <w:r>
              <w:t xml:space="preserve">I Achieved a good critical thinking </w:t>
            </w:r>
            <w:r w:rsidR="00A603A8">
              <w:t xml:space="preserve">ability </w:t>
            </w:r>
            <w:r>
              <w:t>from my school</w:t>
            </w:r>
            <w:r w:rsidR="004942E7">
              <w:t xml:space="preserve"> because of pursuing Science with </w:t>
            </w:r>
            <w:proofErr w:type="spellStart"/>
            <w:r w:rsidR="004942E7">
              <w:t>c++</w:t>
            </w:r>
            <w:proofErr w:type="spellEnd"/>
            <w:r w:rsidR="004942E7">
              <w:t xml:space="preserve"> &amp; English subjects</w:t>
            </w:r>
            <w:r w:rsidR="00B00D28">
              <w:t xml:space="preserve"> in 11</w:t>
            </w:r>
            <w:r w:rsidR="00B00D28" w:rsidRPr="00B00D28">
              <w:rPr>
                <w:vertAlign w:val="superscript"/>
              </w:rPr>
              <w:t>th</w:t>
            </w:r>
            <w:r w:rsidR="00B00D28">
              <w:t xml:space="preserve"> &amp; 12</w:t>
            </w:r>
            <w:r w:rsidR="00B00D28" w:rsidRPr="00B00D28">
              <w:rPr>
                <w:vertAlign w:val="superscript"/>
              </w:rPr>
              <w:t>th</w:t>
            </w:r>
            <w:r w:rsidR="00B00D28">
              <w:t xml:space="preserve"> </w:t>
            </w:r>
          </w:p>
          <w:sdt>
            <w:sdtPr>
              <w:id w:val="1001553383"/>
              <w:placeholder>
                <w:docPart w:val="C8E2E28A4E3E4ABD89D96C569C3A3AC9"/>
              </w:placeholder>
              <w:temporary/>
              <w:showingPlcHdr/>
              <w15:appearance w15:val="hidden"/>
            </w:sdtPr>
            <w:sdtEndPr/>
            <w:sdtContent>
              <w:p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:rsidR="00036450" w:rsidRDefault="00051253" w:rsidP="00B359E4">
            <w:pPr>
              <w:pStyle w:val="Heading4"/>
              <w:rPr>
                <w:bCs/>
              </w:rPr>
            </w:pPr>
            <w:r>
              <w:t>Quick Order Pvt. Ltd.</w:t>
            </w:r>
            <w:r w:rsidR="00036450">
              <w:t xml:space="preserve"> </w:t>
            </w:r>
            <w:r w:rsidR="00036450" w:rsidRPr="00036450">
              <w:t xml:space="preserve"> </w:t>
            </w:r>
            <w:r w:rsidR="00A12E3A">
              <w:t>[Sales Part Time]</w:t>
            </w:r>
          </w:p>
          <w:p w:rsidR="00036450" w:rsidRPr="00036450" w:rsidRDefault="002301D7" w:rsidP="00B359E4">
            <w:pPr>
              <w:pStyle w:val="Date"/>
            </w:pPr>
            <w:r>
              <w:t>Feb 2021</w:t>
            </w:r>
            <w:r w:rsidR="00036450" w:rsidRPr="00036450">
              <w:t>–</w:t>
            </w:r>
            <w:r>
              <w:t>Mar 2021</w:t>
            </w:r>
          </w:p>
          <w:p w:rsidR="00BB6D69" w:rsidRDefault="005713F4" w:rsidP="00036450">
            <w:r>
              <w:rPr>
                <w:szCs w:val="24"/>
              </w:rPr>
              <w:t>My total experience is 1 month</w:t>
            </w:r>
            <w:r w:rsidRPr="003012E2">
              <w:rPr>
                <w:szCs w:val="24"/>
              </w:rPr>
              <w:t>,</w:t>
            </w:r>
            <w:r>
              <w:rPr>
                <w:szCs w:val="24"/>
              </w:rPr>
              <w:t xml:space="preserve"> I have to call and convert clients for the product</w:t>
            </w:r>
            <w:r w:rsidR="00036450" w:rsidRPr="00036450">
              <w:t xml:space="preserve"> </w:t>
            </w:r>
          </w:p>
          <w:p w:rsidR="004D3011" w:rsidRDefault="004D3011" w:rsidP="00036450"/>
          <w:p w:rsidR="004D3011" w:rsidRPr="004D3011" w:rsidRDefault="004D3011" w:rsidP="004D3011"/>
          <w:p w:rsidR="004D3011" w:rsidRDefault="0076058A" w:rsidP="00036450">
            <w:r w:rsidRPr="0076058A">
              <w:rPr>
                <w:noProof/>
                <w:color w:val="FFFFFF" w:themeColor="background1"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0B6BC13" wp14:editId="1D59F6F4">
                      <wp:simplePos x="0" y="0"/>
                      <wp:positionH relativeFrom="column">
                        <wp:posOffset>3508375</wp:posOffset>
                      </wp:positionH>
                      <wp:positionV relativeFrom="paragraph">
                        <wp:posOffset>4264660</wp:posOffset>
                      </wp:positionV>
                      <wp:extent cx="2360930" cy="1404620"/>
                      <wp:effectExtent l="0" t="0" r="20320" b="184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568603642"/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76058A" w:rsidRDefault="0076058A">
                                      <w:r>
                                        <w:t>[Grab your reader’s attention with a great quote from the document or use this space to emphasize a key point. To place this text box anywhere on the page, just drag it.]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B6BC13" id="_x0000_s1027" type="#_x0000_t202" style="position:absolute;margin-left:276.25pt;margin-top:335.8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">
                      <v:textbox style="mso-fit-shape-to-text:t"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76058A" w:rsidRDefault="0076058A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</w:p>
          <w:sdt>
            <w:sdtPr>
              <w:id w:val="1669594239"/>
              <w:placeholder>
                <w:docPart w:val="F9EA5BA3ACD14E43B726350C9BB467D6"/>
              </w:placeholder>
              <w:temporary/>
              <w:showingPlcHdr/>
              <w15:appearance w15:val="hidden"/>
            </w:sdtPr>
            <w:sdtEndPr/>
            <w:sdtContent>
              <w:p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10ECD01C" wp14:editId="67F87B0B">
                  <wp:extent cx="3756660" cy="123825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:rsidR="0043117B" w:rsidRDefault="00462C11" w:rsidP="000C45FF">
      <w:pPr>
        <w:tabs>
          <w:tab w:val="left" w:pos="990"/>
        </w:tabs>
      </w:pPr>
    </w:p>
    <w:sectPr w:rsidR="0043117B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C11" w:rsidRDefault="00462C11" w:rsidP="000C45FF">
      <w:r>
        <w:separator/>
      </w:r>
    </w:p>
  </w:endnote>
  <w:endnote w:type="continuationSeparator" w:id="0">
    <w:p w:rsidR="00462C11" w:rsidRDefault="00462C1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C11" w:rsidRDefault="00462C11" w:rsidP="000C45FF">
      <w:r>
        <w:separator/>
      </w:r>
    </w:p>
  </w:footnote>
  <w:footnote w:type="continuationSeparator" w:id="0">
    <w:p w:rsidR="00462C11" w:rsidRDefault="00462C1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5FF" w:rsidRDefault="000C45FF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C12"/>
    <w:rsid w:val="000037A2"/>
    <w:rsid w:val="00036450"/>
    <w:rsid w:val="00051253"/>
    <w:rsid w:val="00094499"/>
    <w:rsid w:val="00096433"/>
    <w:rsid w:val="000C45FF"/>
    <w:rsid w:val="000E3FD1"/>
    <w:rsid w:val="00112054"/>
    <w:rsid w:val="001525E1"/>
    <w:rsid w:val="00180329"/>
    <w:rsid w:val="0019001F"/>
    <w:rsid w:val="001A74A5"/>
    <w:rsid w:val="001B2ABD"/>
    <w:rsid w:val="001B2FB9"/>
    <w:rsid w:val="001E0391"/>
    <w:rsid w:val="001E1759"/>
    <w:rsid w:val="001F1ECC"/>
    <w:rsid w:val="002301D7"/>
    <w:rsid w:val="002400EB"/>
    <w:rsid w:val="00256CF7"/>
    <w:rsid w:val="00281FD5"/>
    <w:rsid w:val="0030481B"/>
    <w:rsid w:val="003156FC"/>
    <w:rsid w:val="003254B5"/>
    <w:rsid w:val="00363F16"/>
    <w:rsid w:val="0037121F"/>
    <w:rsid w:val="003A6B7D"/>
    <w:rsid w:val="003B06CA"/>
    <w:rsid w:val="004071FC"/>
    <w:rsid w:val="00445947"/>
    <w:rsid w:val="00462C11"/>
    <w:rsid w:val="004813B3"/>
    <w:rsid w:val="004942E7"/>
    <w:rsid w:val="00496591"/>
    <w:rsid w:val="004C63E4"/>
    <w:rsid w:val="004D3011"/>
    <w:rsid w:val="004F68ED"/>
    <w:rsid w:val="005262AC"/>
    <w:rsid w:val="00553880"/>
    <w:rsid w:val="005713F4"/>
    <w:rsid w:val="005E39D5"/>
    <w:rsid w:val="00600670"/>
    <w:rsid w:val="0062123A"/>
    <w:rsid w:val="00646E75"/>
    <w:rsid w:val="006771D0"/>
    <w:rsid w:val="00715FCB"/>
    <w:rsid w:val="00743101"/>
    <w:rsid w:val="0076058A"/>
    <w:rsid w:val="007616CD"/>
    <w:rsid w:val="007775E1"/>
    <w:rsid w:val="007867A0"/>
    <w:rsid w:val="007927F5"/>
    <w:rsid w:val="00802CA0"/>
    <w:rsid w:val="008B1EAD"/>
    <w:rsid w:val="009260CD"/>
    <w:rsid w:val="00952C25"/>
    <w:rsid w:val="00993393"/>
    <w:rsid w:val="00A04F17"/>
    <w:rsid w:val="00A12E3A"/>
    <w:rsid w:val="00A2118D"/>
    <w:rsid w:val="00A603A8"/>
    <w:rsid w:val="00AD76E2"/>
    <w:rsid w:val="00B00D28"/>
    <w:rsid w:val="00B20152"/>
    <w:rsid w:val="00B359E4"/>
    <w:rsid w:val="00B57D98"/>
    <w:rsid w:val="00B70850"/>
    <w:rsid w:val="00BB6D69"/>
    <w:rsid w:val="00C066B6"/>
    <w:rsid w:val="00C37BA1"/>
    <w:rsid w:val="00C44C12"/>
    <w:rsid w:val="00C4674C"/>
    <w:rsid w:val="00C506CF"/>
    <w:rsid w:val="00C64C09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023E"/>
    <w:rsid w:val="00E55D74"/>
    <w:rsid w:val="00F005FC"/>
    <w:rsid w:val="00F03F8F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qua%20g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3074912289107883"/>
          <c:h val="0.8874233797698364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C0F-4517-8984-DDB49F7FDB2F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Skill #5</c:v>
                </c:pt>
                <c:pt idx="1">
                  <c:v>Skill #4</c:v>
                </c:pt>
                <c:pt idx="2">
                  <c:v>Skill #3</c:v>
                </c:pt>
                <c:pt idx="3">
                  <c:v>Skill #2</c:v>
                </c:pt>
                <c:pt idx="4">
                  <c:v>Skill #1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0.96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4F42ADE7D8141E1A50F15E07B527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6E26A-0A63-482A-975D-72D2620B9B98}"/>
      </w:docPartPr>
      <w:docPartBody>
        <w:p w:rsidR="00000000" w:rsidRDefault="007369B1">
          <w:pPr>
            <w:pStyle w:val="24F42ADE7D8141E1A50F15E07B527B03"/>
          </w:pPr>
          <w:r w:rsidRPr="00D5459D">
            <w:t>Profile</w:t>
          </w:r>
        </w:p>
      </w:docPartBody>
    </w:docPart>
    <w:docPart>
      <w:docPartPr>
        <w:name w:val="F2544BF942904183AAD1E983C6498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3D4C1-E9A6-4D6C-94D6-0FA93AD197A8}"/>
      </w:docPartPr>
      <w:docPartBody>
        <w:p w:rsidR="00000000" w:rsidRDefault="007369B1">
          <w:pPr>
            <w:pStyle w:val="F2544BF942904183AAD1E983C6498F6D"/>
          </w:pPr>
          <w:r w:rsidRPr="00CB0055">
            <w:t>Contact</w:t>
          </w:r>
        </w:p>
      </w:docPartBody>
    </w:docPart>
    <w:docPart>
      <w:docPartPr>
        <w:name w:val="171F27D1190744C89BC006948D7B8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98908-0B29-45F8-A1E8-66E75E5009AA}"/>
      </w:docPartPr>
      <w:docPartBody>
        <w:p w:rsidR="00000000" w:rsidRDefault="007369B1">
          <w:pPr>
            <w:pStyle w:val="171F27D1190744C89BC006948D7B85BE"/>
          </w:pPr>
          <w:r w:rsidRPr="004D3011">
            <w:t>PHONE:</w:t>
          </w:r>
        </w:p>
      </w:docPartBody>
    </w:docPart>
    <w:docPart>
      <w:docPartPr>
        <w:name w:val="2494B3B21AAB4B1084772AEBBA1C1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98B70-B6E7-4314-BC4A-6AA69A2FB173}"/>
      </w:docPartPr>
      <w:docPartBody>
        <w:p w:rsidR="00000000" w:rsidRDefault="007369B1">
          <w:pPr>
            <w:pStyle w:val="2494B3B21AAB4B1084772AEBBA1C130A"/>
          </w:pPr>
          <w:r w:rsidRPr="004D3011">
            <w:t>WEBSITE:</w:t>
          </w:r>
        </w:p>
      </w:docPartBody>
    </w:docPart>
    <w:docPart>
      <w:docPartPr>
        <w:name w:val="F465A217A6A14BBFBB2EF0AC2E035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9B57B-AC63-4B43-BDAD-628DB297A973}"/>
      </w:docPartPr>
      <w:docPartBody>
        <w:p w:rsidR="00000000" w:rsidRDefault="007369B1">
          <w:pPr>
            <w:pStyle w:val="F465A217A6A14BBFBB2EF0AC2E035497"/>
          </w:pPr>
          <w:r w:rsidRPr="004D3011">
            <w:t>EMAIL:</w:t>
          </w:r>
        </w:p>
      </w:docPartBody>
    </w:docPart>
    <w:docPart>
      <w:docPartPr>
        <w:name w:val="C1CA35E2366B4DE48B7B128A1EEC5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FDFDB-E127-404A-83A4-A725E888F68D}"/>
      </w:docPartPr>
      <w:docPartBody>
        <w:p w:rsidR="00000000" w:rsidRDefault="007369B1">
          <w:pPr>
            <w:pStyle w:val="C1CA35E2366B4DE48B7B128A1EEC5B3C"/>
          </w:pPr>
          <w:r w:rsidRPr="00CB0055">
            <w:t>Hobbies</w:t>
          </w:r>
        </w:p>
      </w:docPartBody>
    </w:docPart>
    <w:docPart>
      <w:docPartPr>
        <w:name w:val="98088336F99744A8AA23423CF2914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09BA0-AE47-4EA8-BC2F-26389DBA5D8B}"/>
      </w:docPartPr>
      <w:docPartBody>
        <w:p w:rsidR="00000000" w:rsidRDefault="007369B1">
          <w:pPr>
            <w:pStyle w:val="98088336F99744A8AA23423CF2914B5E"/>
          </w:pPr>
          <w:r w:rsidRPr="00036450">
            <w:t>EDUCATION</w:t>
          </w:r>
        </w:p>
      </w:docPartBody>
    </w:docPart>
    <w:docPart>
      <w:docPartPr>
        <w:name w:val="C8E2E28A4E3E4ABD89D96C569C3A3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2AEC9-3E91-4B4D-8306-C36570ED9488}"/>
      </w:docPartPr>
      <w:docPartBody>
        <w:p w:rsidR="00000000" w:rsidRDefault="007369B1">
          <w:pPr>
            <w:pStyle w:val="C8E2E28A4E3E4ABD89D96C569C3A3AC9"/>
          </w:pPr>
          <w:r w:rsidRPr="00036450">
            <w:t>WORK EXPERIENCE</w:t>
          </w:r>
        </w:p>
      </w:docPartBody>
    </w:docPart>
    <w:docPart>
      <w:docPartPr>
        <w:name w:val="F9EA5BA3ACD14E43B726350C9BB46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85FA6-8AC7-4D9D-9F1D-2D86EDAB6E7D}"/>
      </w:docPartPr>
      <w:docPartBody>
        <w:p w:rsidR="00000000" w:rsidRDefault="007369B1">
          <w:pPr>
            <w:pStyle w:val="F9EA5BA3ACD14E43B726350C9BB467D6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9B1"/>
    <w:rsid w:val="0073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5200A30F9D4C0996DF56BDCF13FB67">
    <w:name w:val="5C5200A30F9D4C0996DF56BDCF13FB67"/>
  </w:style>
  <w:style w:type="paragraph" w:customStyle="1" w:styleId="6F1AF4CF4CA3489A98C9BD54D7D22D83">
    <w:name w:val="6F1AF4CF4CA3489A98C9BD54D7D22D83"/>
  </w:style>
  <w:style w:type="paragraph" w:customStyle="1" w:styleId="24F42ADE7D8141E1A50F15E07B527B03">
    <w:name w:val="24F42ADE7D8141E1A50F15E07B527B03"/>
  </w:style>
  <w:style w:type="paragraph" w:customStyle="1" w:styleId="C2AC37C7A1854D98BBF6B20F7C630DAD">
    <w:name w:val="C2AC37C7A1854D98BBF6B20F7C630DAD"/>
  </w:style>
  <w:style w:type="paragraph" w:customStyle="1" w:styleId="F2544BF942904183AAD1E983C6498F6D">
    <w:name w:val="F2544BF942904183AAD1E983C6498F6D"/>
  </w:style>
  <w:style w:type="paragraph" w:customStyle="1" w:styleId="171F27D1190744C89BC006948D7B85BE">
    <w:name w:val="171F27D1190744C89BC006948D7B85BE"/>
  </w:style>
  <w:style w:type="paragraph" w:customStyle="1" w:styleId="1567ABF8B39C447A813676A38568A5A0">
    <w:name w:val="1567ABF8B39C447A813676A38568A5A0"/>
  </w:style>
  <w:style w:type="paragraph" w:customStyle="1" w:styleId="2494B3B21AAB4B1084772AEBBA1C130A">
    <w:name w:val="2494B3B21AAB4B1084772AEBBA1C130A"/>
  </w:style>
  <w:style w:type="paragraph" w:customStyle="1" w:styleId="2C813E55F79C410FA64DCB5682AF3F9F">
    <w:name w:val="2C813E55F79C410FA64DCB5682AF3F9F"/>
  </w:style>
  <w:style w:type="paragraph" w:customStyle="1" w:styleId="F465A217A6A14BBFBB2EF0AC2E035497">
    <w:name w:val="F465A217A6A14BBFBB2EF0AC2E035497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BF68DE2C3FE4416881C05032209C6F7B">
    <w:name w:val="BF68DE2C3FE4416881C05032209C6F7B"/>
  </w:style>
  <w:style w:type="paragraph" w:customStyle="1" w:styleId="C1CA35E2366B4DE48B7B128A1EEC5B3C">
    <w:name w:val="C1CA35E2366B4DE48B7B128A1EEC5B3C"/>
  </w:style>
  <w:style w:type="paragraph" w:customStyle="1" w:styleId="14630BE78FA44452856CBF078BC8BF4F">
    <w:name w:val="14630BE78FA44452856CBF078BC8BF4F"/>
  </w:style>
  <w:style w:type="paragraph" w:customStyle="1" w:styleId="6ED609BF342A4C1686B11CE652FF8DEB">
    <w:name w:val="6ED609BF342A4C1686B11CE652FF8DEB"/>
  </w:style>
  <w:style w:type="paragraph" w:customStyle="1" w:styleId="3C1BC57A7F314973BF65C01BC4C7CF0B">
    <w:name w:val="3C1BC57A7F314973BF65C01BC4C7CF0B"/>
  </w:style>
  <w:style w:type="paragraph" w:customStyle="1" w:styleId="8CA692A01F3641219E98C20731A23B36">
    <w:name w:val="8CA692A01F3641219E98C20731A23B36"/>
  </w:style>
  <w:style w:type="paragraph" w:customStyle="1" w:styleId="98088336F99744A8AA23423CF2914B5E">
    <w:name w:val="98088336F99744A8AA23423CF2914B5E"/>
  </w:style>
  <w:style w:type="paragraph" w:customStyle="1" w:styleId="5C66B99BE4C140FD9EB3294E21B79F49">
    <w:name w:val="5C66B99BE4C140FD9EB3294E21B79F49"/>
  </w:style>
  <w:style w:type="paragraph" w:customStyle="1" w:styleId="1DC63D74AA1648B0890A1F1A120A6306">
    <w:name w:val="1DC63D74AA1648B0890A1F1A120A6306"/>
  </w:style>
  <w:style w:type="paragraph" w:customStyle="1" w:styleId="B36D7C36D4CC473A91BB1F25F669E5FB">
    <w:name w:val="B36D7C36D4CC473A91BB1F25F669E5FB"/>
  </w:style>
  <w:style w:type="paragraph" w:customStyle="1" w:styleId="11539FAA37C14BFDABC6A0B9904E6E04">
    <w:name w:val="11539FAA37C14BFDABC6A0B9904E6E04"/>
  </w:style>
  <w:style w:type="paragraph" w:customStyle="1" w:styleId="631D6B4F4D1E4523AFFB7848781E7E66">
    <w:name w:val="631D6B4F4D1E4523AFFB7848781E7E66"/>
  </w:style>
  <w:style w:type="paragraph" w:customStyle="1" w:styleId="2A44A66A37674998A4468C42BF826012">
    <w:name w:val="2A44A66A37674998A4468C42BF826012"/>
  </w:style>
  <w:style w:type="paragraph" w:customStyle="1" w:styleId="9AF404AF07B14D62966CC7AD5977D079">
    <w:name w:val="9AF404AF07B14D62966CC7AD5977D079"/>
  </w:style>
  <w:style w:type="paragraph" w:customStyle="1" w:styleId="C8E2E28A4E3E4ABD89D96C569C3A3AC9">
    <w:name w:val="C8E2E28A4E3E4ABD89D96C569C3A3AC9"/>
  </w:style>
  <w:style w:type="paragraph" w:customStyle="1" w:styleId="5063F2AB426B44249A1D7E15311B06DA">
    <w:name w:val="5063F2AB426B44249A1D7E15311B06DA"/>
  </w:style>
  <w:style w:type="paragraph" w:customStyle="1" w:styleId="624FCFA39AD6454AB271BA3A261E8365">
    <w:name w:val="624FCFA39AD6454AB271BA3A261E8365"/>
  </w:style>
  <w:style w:type="paragraph" w:customStyle="1" w:styleId="1255FEC0079E47548EC936BA62935E94">
    <w:name w:val="1255FEC0079E47548EC936BA62935E94"/>
  </w:style>
  <w:style w:type="paragraph" w:customStyle="1" w:styleId="6139B87F8A5E450CB84E796CE724FA04">
    <w:name w:val="6139B87F8A5E450CB84E796CE724FA04"/>
  </w:style>
  <w:style w:type="paragraph" w:customStyle="1" w:styleId="DDB7F4FAE60E4E1AA63E0099DB3E6D3B">
    <w:name w:val="DDB7F4FAE60E4E1AA63E0099DB3E6D3B"/>
  </w:style>
  <w:style w:type="paragraph" w:customStyle="1" w:styleId="A4F1E1BF4DD34AF98D8537D5A16A9B22">
    <w:name w:val="A4F1E1BF4DD34AF98D8537D5A16A9B22"/>
  </w:style>
  <w:style w:type="paragraph" w:customStyle="1" w:styleId="DA50C7AEC49040FE838ACD179772A382">
    <w:name w:val="DA50C7AEC49040FE838ACD179772A382"/>
  </w:style>
  <w:style w:type="paragraph" w:customStyle="1" w:styleId="90F7B5B87AD045D29AA505CB40458FD3">
    <w:name w:val="90F7B5B87AD045D29AA505CB40458FD3"/>
  </w:style>
  <w:style w:type="paragraph" w:customStyle="1" w:styleId="92848228104143268BB0C6A1B36658CA">
    <w:name w:val="92848228104143268BB0C6A1B36658CA"/>
  </w:style>
  <w:style w:type="paragraph" w:customStyle="1" w:styleId="FFC91C211D0F43BBB720FFD4D67D33A2">
    <w:name w:val="FFC91C211D0F43BBB720FFD4D67D33A2"/>
  </w:style>
  <w:style w:type="paragraph" w:customStyle="1" w:styleId="8D7B4A36621C4EE2ABB758AC9D3E779F">
    <w:name w:val="8D7B4A36621C4EE2ABB758AC9D3E779F"/>
  </w:style>
  <w:style w:type="paragraph" w:customStyle="1" w:styleId="51523ED3AB8D467DBD7FE32CE1EE466B">
    <w:name w:val="51523ED3AB8D467DBD7FE32CE1EE466B"/>
  </w:style>
  <w:style w:type="paragraph" w:customStyle="1" w:styleId="795A5DE6F05248A992A01CB756CF0000">
    <w:name w:val="795A5DE6F05248A992A01CB756CF0000"/>
  </w:style>
  <w:style w:type="paragraph" w:customStyle="1" w:styleId="FBE8B54F0F9845CA848E04B3792C2D32">
    <w:name w:val="FBE8B54F0F9845CA848E04B3792C2D32"/>
  </w:style>
  <w:style w:type="paragraph" w:customStyle="1" w:styleId="C0759FD8B60E43EEBF547AB71224F44E">
    <w:name w:val="C0759FD8B60E43EEBF547AB71224F44E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F9EA5BA3ACD14E43B726350C9BB467D6">
    <w:name w:val="F9EA5BA3ACD14E43B726350C9BB467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23D290-6EA5-4FD3-AABB-AE94899D5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2022-02-11T09:42:00Z</dcterms:created>
  <dcterms:modified xsi:type="dcterms:W3CDTF">2022-02-11T10:21:00Z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